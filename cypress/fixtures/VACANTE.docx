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D12C" w14:textId="57826ECD" w:rsidR="000D10EE" w:rsidRPr="003265AD" w:rsidRDefault="000D10EE" w:rsidP="00F52688">
      <w:r w:rsidRPr="003265AD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2310D7BC" wp14:editId="7F401FFB">
                <wp:simplePos x="0" y="0"/>
                <wp:positionH relativeFrom="page">
                  <wp:posOffset>4826635</wp:posOffset>
                </wp:positionH>
                <wp:positionV relativeFrom="paragraph">
                  <wp:posOffset>-628650</wp:posOffset>
                </wp:positionV>
                <wp:extent cx="2948940" cy="10717530"/>
                <wp:effectExtent l="0" t="0" r="3810" b="7620"/>
                <wp:wrapNone/>
                <wp:docPr id="19465313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107175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D089" id="Rectángulo 3" o:spid="_x0000_s1026" alt="&quot;&quot;" style="position:absolute;margin-left:380.05pt;margin-top:-49.5pt;width:232.2pt;height:843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" fillcolor="#e4e2ed [66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302"/>
        <w:gridCol w:w="2322"/>
        <w:gridCol w:w="436"/>
        <w:gridCol w:w="2966"/>
      </w:tblGrid>
      <w:tr w:rsidR="000D10EE" w:rsidRPr="003265AD" w14:paraId="0AEA7200" w14:textId="77777777" w:rsidTr="00B7631D">
        <w:trPr>
          <w:trHeight w:val="1872"/>
        </w:trPr>
        <w:tc>
          <w:tcPr>
            <w:tcW w:w="6120" w:type="dxa"/>
            <w:gridSpan w:val="2"/>
          </w:tcPr>
          <w:p w14:paraId="0A9E8737" w14:textId="3F21C067" w:rsidR="0063746B" w:rsidRPr="003265AD" w:rsidRDefault="00000000" w:rsidP="0063746B">
            <w:pPr>
              <w:pStyle w:val="Ttulo1"/>
            </w:pPr>
            <w:sdt>
              <w:sdtPr>
                <w:id w:val="-1001734713"/>
                <w:placeholder>
                  <w:docPart w:val="4DAD6DDA51AF4C3280F3E62C599F7A74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Cuidadora infantil</w:t>
                </w:r>
              </w:sdtContent>
            </w:sdt>
          </w:p>
          <w:p w14:paraId="7EB5F0C4" w14:textId="46CEB9DB" w:rsidR="000D10EE" w:rsidRPr="003265AD" w:rsidRDefault="00E75E3C" w:rsidP="0063746B">
            <w:pPr>
              <w:pStyle w:val="Ttulo"/>
            </w:pPr>
            <w:r>
              <w:t>VACANTE</w:t>
            </w:r>
          </w:p>
        </w:tc>
        <w:tc>
          <w:tcPr>
            <w:tcW w:w="535" w:type="dxa"/>
            <w:vMerge w:val="restart"/>
          </w:tcPr>
          <w:p w14:paraId="24E27A5A" w14:textId="1ABFF3B7" w:rsidR="000D10EE" w:rsidRPr="003265AD" w:rsidRDefault="000D10EE" w:rsidP="00AE1E3D"/>
        </w:tc>
        <w:tc>
          <w:tcPr>
            <w:tcW w:w="2695" w:type="dxa"/>
            <w:vMerge w:val="restart"/>
          </w:tcPr>
          <w:p w14:paraId="1F7C9EF2" w14:textId="41E186D0" w:rsidR="000D10EE" w:rsidRPr="003265AD" w:rsidRDefault="00E75E3C" w:rsidP="000D10EE">
            <w:r>
              <w:rPr>
                <w:noProof/>
                <w:lang w:bidi="es-ES"/>
              </w:rPr>
              <w:drawing>
                <wp:anchor distT="0" distB="0" distL="114300" distR="114300" simplePos="0" relativeHeight="251664384" behindDoc="0" locked="0" layoutInCell="1" allowOverlap="1" wp14:anchorId="404D34D6" wp14:editId="7E438674">
                  <wp:simplePos x="0" y="0"/>
                  <wp:positionH relativeFrom="column">
                    <wp:posOffset>-227330</wp:posOffset>
                  </wp:positionH>
                  <wp:positionV relativeFrom="paragraph">
                    <wp:posOffset>88265</wp:posOffset>
                  </wp:positionV>
                  <wp:extent cx="1890042" cy="1800000"/>
                  <wp:effectExtent l="0" t="0" r="0" b="0"/>
                  <wp:wrapNone/>
                  <wp:docPr id="12757233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723320" name="Imagen 127572332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4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D10EE" w:rsidRPr="003265AD">
              <w:rPr>
                <w:noProof/>
                <w:lang w:bidi="es-ES"/>
              </w:rPr>
              <w:drawing>
                <wp:inline distT="0" distB="0" distL="0" distR="0" wp14:anchorId="58C2A5FE" wp14:editId="61AB6E7B">
                  <wp:extent cx="1295878" cy="1739920"/>
                  <wp:effectExtent l="0" t="0" r="6350" b="0"/>
                  <wp:docPr id="1879431051" name="Gráfico 1" descr="Decora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31051" name="Gráfico 187943105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95878" cy="173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0EE" w:rsidRPr="003265AD" w14:paraId="328523D0" w14:textId="77777777" w:rsidTr="00835E50">
        <w:trPr>
          <w:trHeight w:val="621"/>
        </w:trPr>
        <w:tc>
          <w:tcPr>
            <w:tcW w:w="6120" w:type="dxa"/>
            <w:gridSpan w:val="2"/>
          </w:tcPr>
          <w:p w14:paraId="5F24136F" w14:textId="77777777" w:rsidR="000D10EE" w:rsidRPr="003265AD" w:rsidRDefault="00000000" w:rsidP="0063746B">
            <w:pPr>
              <w:pStyle w:val="Subttulo"/>
              <w:rPr>
                <w:rFonts w:ascii="Daytona" w:hAnsi="Daytona"/>
              </w:rPr>
            </w:pPr>
            <w:sdt>
              <w:sdtPr>
                <w:id w:val="-1984233576"/>
                <w:placeholder>
                  <w:docPart w:val="2F214E33B35A4FF7A5B6D65B41B68803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Buscando proporcionar servicios de cuidado infantil confiables y educativos a las familias que lo necesiten.</w:t>
                </w:r>
              </w:sdtContent>
            </w:sdt>
          </w:p>
        </w:tc>
        <w:tc>
          <w:tcPr>
            <w:tcW w:w="535" w:type="dxa"/>
            <w:vMerge/>
          </w:tcPr>
          <w:p w14:paraId="060A7453" w14:textId="77777777" w:rsidR="000D10EE" w:rsidRPr="003265AD" w:rsidRDefault="000D10EE" w:rsidP="00AE1E3D"/>
        </w:tc>
        <w:tc>
          <w:tcPr>
            <w:tcW w:w="2695" w:type="dxa"/>
            <w:vMerge/>
          </w:tcPr>
          <w:p w14:paraId="5A1D5650" w14:textId="77777777" w:rsidR="000D10EE" w:rsidRPr="003265AD" w:rsidRDefault="000D10EE" w:rsidP="00AE1E3D">
            <w:pPr>
              <w:rPr>
                <w:rFonts w:ascii="Daytona Light" w:hAnsi="Daytona Light"/>
                <w:szCs w:val="22"/>
              </w:rPr>
            </w:pPr>
          </w:p>
        </w:tc>
      </w:tr>
      <w:tr w:rsidR="000D10EE" w:rsidRPr="003265AD" w14:paraId="14D5D17D" w14:textId="77777777" w:rsidTr="00835E50">
        <w:trPr>
          <w:trHeight w:val="288"/>
        </w:trPr>
        <w:tc>
          <w:tcPr>
            <w:tcW w:w="9350" w:type="dxa"/>
            <w:gridSpan w:val="4"/>
            <w:tcBorders>
              <w:bottom w:val="single" w:sz="48" w:space="0" w:color="5A5082" w:themeColor="accent3" w:themeShade="BF"/>
            </w:tcBorders>
          </w:tcPr>
          <w:p w14:paraId="38BBB9DB" w14:textId="77777777" w:rsidR="000D10EE" w:rsidRPr="003265AD" w:rsidRDefault="000D10EE" w:rsidP="00835E50"/>
        </w:tc>
      </w:tr>
      <w:tr w:rsidR="00835E50" w:rsidRPr="003265AD" w14:paraId="49CABAB8" w14:textId="77777777" w:rsidTr="00835E50">
        <w:trPr>
          <w:trHeight w:val="288"/>
        </w:trPr>
        <w:tc>
          <w:tcPr>
            <w:tcW w:w="9350" w:type="dxa"/>
            <w:gridSpan w:val="4"/>
            <w:tcBorders>
              <w:top w:val="single" w:sz="48" w:space="0" w:color="5A5082" w:themeColor="accent3" w:themeShade="BF"/>
            </w:tcBorders>
          </w:tcPr>
          <w:p w14:paraId="69D27476" w14:textId="77777777" w:rsidR="00835E50" w:rsidRPr="003265AD" w:rsidRDefault="00835E50" w:rsidP="00835E50">
            <w:pPr>
              <w:rPr>
                <w:noProof/>
                <w:lang w:eastAsia="en-AU"/>
              </w:rPr>
            </w:pPr>
          </w:p>
        </w:tc>
      </w:tr>
      <w:tr w:rsidR="000D10EE" w:rsidRPr="003265AD" w14:paraId="2AE57EEF" w14:textId="77777777" w:rsidTr="00B7631D">
        <w:trPr>
          <w:trHeight w:val="504"/>
        </w:trPr>
        <w:tc>
          <w:tcPr>
            <w:tcW w:w="6120" w:type="dxa"/>
            <w:gridSpan w:val="2"/>
          </w:tcPr>
          <w:p w14:paraId="0169F53F" w14:textId="77777777" w:rsidR="000D10EE" w:rsidRPr="003265AD" w:rsidRDefault="00000000" w:rsidP="00835E50">
            <w:pPr>
              <w:pStyle w:val="Ttulo2"/>
            </w:pPr>
            <w:sdt>
              <w:sdtPr>
                <w:id w:val="1587653320"/>
                <w:placeholder>
                  <w:docPart w:val="E2B4A982872744B3AA220A7C69338328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Educación</w:t>
                </w:r>
              </w:sdtContent>
            </w:sdt>
          </w:p>
        </w:tc>
        <w:tc>
          <w:tcPr>
            <w:tcW w:w="535" w:type="dxa"/>
            <w:vMerge w:val="restart"/>
          </w:tcPr>
          <w:p w14:paraId="58F2218A" w14:textId="77777777" w:rsidR="000D10EE" w:rsidRPr="003265AD" w:rsidRDefault="000D10EE" w:rsidP="0063746B"/>
        </w:tc>
        <w:tc>
          <w:tcPr>
            <w:tcW w:w="2695" w:type="dxa"/>
          </w:tcPr>
          <w:p w14:paraId="5BFD990D" w14:textId="77777777" w:rsidR="000D10EE" w:rsidRPr="003265AD" w:rsidRDefault="00000000" w:rsidP="0063746B">
            <w:pPr>
              <w:pStyle w:val="Ttulo2"/>
            </w:pPr>
            <w:sdt>
              <w:sdtPr>
                <w:id w:val="-882866116"/>
                <w:placeholder>
                  <w:docPart w:val="352F960F682243439005DFF4BBCC82D2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Contacto</w:t>
                </w:r>
              </w:sdtContent>
            </w:sdt>
          </w:p>
        </w:tc>
      </w:tr>
      <w:tr w:rsidR="0063746B" w:rsidRPr="003265AD" w14:paraId="1477292E" w14:textId="77777777" w:rsidTr="00B7631D">
        <w:trPr>
          <w:trHeight w:val="729"/>
        </w:trPr>
        <w:tc>
          <w:tcPr>
            <w:tcW w:w="3420" w:type="dxa"/>
          </w:tcPr>
          <w:p w14:paraId="4143704A" w14:textId="77777777" w:rsidR="000D10EE" w:rsidRPr="003265AD" w:rsidRDefault="00000000" w:rsidP="00835E50">
            <w:pPr>
              <w:rPr>
                <w:b/>
                <w:bCs/>
                <w:i/>
                <w:iCs/>
              </w:rPr>
            </w:pPr>
            <w:sdt>
              <w:sdtPr>
                <w:id w:val="849691237"/>
                <w:placeholder>
                  <w:docPart w:val="F5C2F35B26E540B7A7C2AAA2A322ECAA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Instituto Politécnico de la Hacienda</w:t>
                </w:r>
              </w:sdtContent>
            </w:sdt>
          </w:p>
        </w:tc>
        <w:tc>
          <w:tcPr>
            <w:tcW w:w="2700" w:type="dxa"/>
          </w:tcPr>
          <w:p w14:paraId="53379C13" w14:textId="77777777" w:rsidR="000D10EE" w:rsidRPr="003265AD" w:rsidRDefault="00000000" w:rsidP="0063746B">
            <w:pPr>
              <w:jc w:val="right"/>
            </w:pPr>
            <w:sdt>
              <w:sdtPr>
                <w:id w:val="-662707195"/>
                <w:placeholder>
                  <w:docPart w:val="4C2A80131C3445F3813EC1B32B7326AB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Ago 20XX – May 20XX</w:t>
                </w:r>
              </w:sdtContent>
            </w:sdt>
          </w:p>
        </w:tc>
        <w:tc>
          <w:tcPr>
            <w:tcW w:w="535" w:type="dxa"/>
            <w:vMerge/>
          </w:tcPr>
          <w:p w14:paraId="176B72E6" w14:textId="77777777" w:rsidR="000D10EE" w:rsidRPr="003265AD" w:rsidRDefault="000D10EE" w:rsidP="00AE1E3D">
            <w:pPr>
              <w:jc w:val="right"/>
            </w:pPr>
          </w:p>
        </w:tc>
        <w:tc>
          <w:tcPr>
            <w:tcW w:w="2695" w:type="dxa"/>
            <w:vMerge w:val="restart"/>
          </w:tcPr>
          <w:p w14:paraId="1023ADE9" w14:textId="77777777" w:rsidR="000D10EE" w:rsidRPr="003265AD" w:rsidRDefault="00000000" w:rsidP="00835E50">
            <w:pPr>
              <w:pStyle w:val="Ttulo3"/>
            </w:pPr>
            <w:sdt>
              <w:sdtPr>
                <w:id w:val="1092358457"/>
                <w:placeholder>
                  <w:docPart w:val="1C2286DE5E8145D7B7B8FB83661710AE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Teléfono</w:t>
                </w:r>
              </w:sdtContent>
            </w:sdt>
          </w:p>
          <w:p w14:paraId="43D37AA4" w14:textId="77777777" w:rsidR="000D10EE" w:rsidRPr="003265AD" w:rsidRDefault="00000000" w:rsidP="00835E50">
            <w:pPr>
              <w:pStyle w:val="Ttulo3"/>
            </w:pPr>
            <w:sdt>
              <w:sdtPr>
                <w:id w:val="-2082202810"/>
                <w:placeholder>
                  <w:docPart w:val="D479DBB2E6E04EE2BEB7D4F338DC480B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202-555-0122 </w:t>
                </w:r>
              </w:sdtContent>
            </w:sdt>
          </w:p>
          <w:p w14:paraId="2314CBDB" w14:textId="77777777" w:rsidR="000D10EE" w:rsidRPr="003265AD" w:rsidRDefault="00000000" w:rsidP="00835E50">
            <w:pPr>
              <w:pStyle w:val="Ttulo3"/>
            </w:pPr>
            <w:sdt>
              <w:sdtPr>
                <w:id w:val="1897848785"/>
                <w:placeholder>
                  <w:docPart w:val="746EBCF986634AB8BD4CD20634C1A544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Dirección</w:t>
                </w:r>
              </w:sdtContent>
            </w:sdt>
          </w:p>
          <w:p w14:paraId="6FDD6812" w14:textId="77777777" w:rsidR="000D10EE" w:rsidRPr="003265AD" w:rsidRDefault="00000000" w:rsidP="00835E50">
            <w:sdt>
              <w:sdtPr>
                <w:id w:val="875514474"/>
                <w:placeholder>
                  <w:docPart w:val="7ABCC85FCC8E403EBB02792CC1D2B756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Avenida del Sol 123</w:t>
                </w:r>
                <w:r w:rsidR="00835E50" w:rsidRPr="003265AD">
                  <w:rPr>
                    <w:lang w:bidi="es-ES"/>
                  </w:rPr>
                  <w:br/>
                </w:r>
                <w:r w:rsidR="00737268" w:rsidRPr="003265AD">
                  <w:rPr>
                    <w:lang w:bidi="es-ES"/>
                  </w:rPr>
                  <w:t>Tacna, 21098</w:t>
                </w:r>
              </w:sdtContent>
            </w:sdt>
            <w:r w:rsidR="00835E50" w:rsidRPr="003265AD">
              <w:rPr>
                <w:lang w:bidi="es-ES"/>
              </w:rPr>
              <w:t xml:space="preserve"> </w:t>
            </w:r>
          </w:p>
          <w:p w14:paraId="1BEE80BD" w14:textId="77777777" w:rsidR="000D10EE" w:rsidRPr="003265AD" w:rsidRDefault="00000000" w:rsidP="00835E50">
            <w:pPr>
              <w:pStyle w:val="Ttulo3"/>
            </w:pPr>
            <w:sdt>
              <w:sdtPr>
                <w:id w:val="592285405"/>
                <w:placeholder>
                  <w:docPart w:val="3618957D68474C2886AFDE771C4FCEF9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Correo electrónico</w:t>
                </w:r>
              </w:sdtContent>
            </w:sdt>
          </w:p>
          <w:p w14:paraId="27CD926D" w14:textId="77777777" w:rsidR="000D10EE" w:rsidRPr="003265AD" w:rsidRDefault="00000000" w:rsidP="00835E50">
            <w:pPr>
              <w:pStyle w:val="Ttulo3"/>
            </w:pPr>
            <w:sdt>
              <w:sdtPr>
                <w:id w:val="-1013991028"/>
                <w:placeholder>
                  <w:docPart w:val="E520467BFAC84DC888F1CFAEE6FC4C3B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sydney@example.com</w:t>
                </w:r>
              </w:sdtContent>
            </w:sdt>
          </w:p>
        </w:tc>
      </w:tr>
      <w:tr w:rsidR="000D10EE" w:rsidRPr="003265AD" w14:paraId="3B022C8F" w14:textId="77777777" w:rsidTr="000D10EE">
        <w:trPr>
          <w:trHeight w:val="1251"/>
        </w:trPr>
        <w:tc>
          <w:tcPr>
            <w:tcW w:w="6120" w:type="dxa"/>
            <w:gridSpan w:val="2"/>
          </w:tcPr>
          <w:p w14:paraId="3A738B6C" w14:textId="77777777" w:rsidR="000D10EE" w:rsidRPr="003265AD" w:rsidRDefault="00000000" w:rsidP="00B7631D">
            <w:sdt>
              <w:sdtPr>
                <w:id w:val="852386320"/>
                <w:placeholder>
                  <w:docPart w:val="310AE69DBA664AEF8B9399A9DC195531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Grado Técnico en Educación Inicial, Tacna</w:t>
                </w:r>
              </w:sdtContent>
            </w:sdt>
          </w:p>
          <w:p w14:paraId="7DB89389" w14:textId="77777777" w:rsidR="000D10EE" w:rsidRPr="003265AD" w:rsidRDefault="00000000" w:rsidP="001745C2">
            <w:pPr>
              <w:pStyle w:val="Prrafodelista"/>
            </w:pPr>
            <w:sdt>
              <w:sdtPr>
                <w:id w:val="1738673143"/>
                <w:placeholder>
                  <w:docPart w:val="18C203CBFB8B42588F3674C0DFBAFAA4"/>
                </w:placeholder>
                <w:temporary/>
                <w:showingPlcHdr/>
                <w15:appearance w15:val="hidden"/>
              </w:sdtPr>
              <w:sdtContent>
                <w:r w:rsidR="001745C2" w:rsidRPr="003265AD">
                  <w:rPr>
                    <w:lang w:bidi="es-ES"/>
                  </w:rPr>
                  <w:t>Desarrollo infantil</w:t>
                </w:r>
              </w:sdtContent>
            </w:sdt>
          </w:p>
          <w:p w14:paraId="2D00DECA" w14:textId="77777777" w:rsidR="000D10EE" w:rsidRPr="003265AD" w:rsidRDefault="00000000" w:rsidP="00835E50">
            <w:pPr>
              <w:pStyle w:val="Prrafodelista"/>
            </w:pPr>
            <w:sdt>
              <w:sdtPr>
                <w:id w:val="-1198468697"/>
                <w:placeholder>
                  <w:docPart w:val="7C1B5883EAD44D7F836A89B020FFDA6C"/>
                </w:placeholder>
                <w:temporary/>
                <w:showingPlcHdr/>
                <w15:appearance w15:val="hidden"/>
              </w:sdtPr>
              <w:sdtContent>
                <w:r w:rsidR="001745C2" w:rsidRPr="003265AD">
                  <w:rPr>
                    <w:lang w:bidi="es-ES"/>
                  </w:rPr>
                  <w:t>Manejo del aula</w:t>
                </w:r>
              </w:sdtContent>
            </w:sdt>
          </w:p>
        </w:tc>
        <w:tc>
          <w:tcPr>
            <w:tcW w:w="535" w:type="dxa"/>
            <w:vMerge/>
          </w:tcPr>
          <w:p w14:paraId="156FB424" w14:textId="77777777" w:rsidR="000D10EE" w:rsidRPr="003265AD" w:rsidRDefault="000D10EE" w:rsidP="00AE1E3D"/>
        </w:tc>
        <w:tc>
          <w:tcPr>
            <w:tcW w:w="2695" w:type="dxa"/>
            <w:vMerge/>
          </w:tcPr>
          <w:p w14:paraId="795E8ADD" w14:textId="77777777" w:rsidR="000D10EE" w:rsidRPr="003265AD" w:rsidRDefault="000D10EE" w:rsidP="00AE1E3D"/>
        </w:tc>
      </w:tr>
      <w:tr w:rsidR="000D10EE" w:rsidRPr="003265AD" w14:paraId="5B69C7CC" w14:textId="77777777" w:rsidTr="000D10EE">
        <w:trPr>
          <w:trHeight w:val="513"/>
        </w:trPr>
        <w:tc>
          <w:tcPr>
            <w:tcW w:w="6120" w:type="dxa"/>
            <w:gridSpan w:val="2"/>
          </w:tcPr>
          <w:p w14:paraId="5D742F8E" w14:textId="77777777" w:rsidR="000D10EE" w:rsidRPr="003265AD" w:rsidRDefault="00000000" w:rsidP="0063746B">
            <w:pPr>
              <w:pStyle w:val="Ttulo2"/>
            </w:pPr>
            <w:sdt>
              <w:sdtPr>
                <w:id w:val="975948923"/>
                <w:placeholder>
                  <w:docPart w:val="9E71A38FCF47475A9EBBEDD7DBA07DB1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Experiencia</w:t>
                </w:r>
              </w:sdtContent>
            </w:sdt>
          </w:p>
        </w:tc>
        <w:tc>
          <w:tcPr>
            <w:tcW w:w="535" w:type="dxa"/>
            <w:vMerge/>
          </w:tcPr>
          <w:p w14:paraId="4D5150F9" w14:textId="77777777" w:rsidR="000D10EE" w:rsidRPr="003265AD" w:rsidRDefault="000D10EE" w:rsidP="00AE1E3D"/>
        </w:tc>
        <w:tc>
          <w:tcPr>
            <w:tcW w:w="2695" w:type="dxa"/>
            <w:vMerge/>
          </w:tcPr>
          <w:p w14:paraId="439C39FF" w14:textId="77777777" w:rsidR="000D10EE" w:rsidRPr="003265AD" w:rsidRDefault="000D10EE" w:rsidP="00AE1E3D"/>
        </w:tc>
      </w:tr>
      <w:tr w:rsidR="0063746B" w:rsidRPr="003265AD" w14:paraId="229B790D" w14:textId="77777777" w:rsidTr="0063746B">
        <w:trPr>
          <w:trHeight w:val="504"/>
        </w:trPr>
        <w:tc>
          <w:tcPr>
            <w:tcW w:w="3420" w:type="dxa"/>
          </w:tcPr>
          <w:p w14:paraId="0422C6FD" w14:textId="77777777" w:rsidR="000D10EE" w:rsidRPr="003265AD" w:rsidRDefault="00000000" w:rsidP="0063746B">
            <w:sdt>
              <w:sdtPr>
                <w:id w:val="1565533423"/>
                <w:placeholder>
                  <w:docPart w:val="B5F9C236524247AAB520B7590CBCCE4A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Nana, familia Pérez</w:t>
                </w:r>
              </w:sdtContent>
            </w:sdt>
          </w:p>
        </w:tc>
        <w:tc>
          <w:tcPr>
            <w:tcW w:w="2700" w:type="dxa"/>
          </w:tcPr>
          <w:p w14:paraId="45387E46" w14:textId="77777777" w:rsidR="000D10EE" w:rsidRPr="003265AD" w:rsidRDefault="00000000" w:rsidP="0063746B">
            <w:pPr>
              <w:jc w:val="right"/>
            </w:pPr>
            <w:sdt>
              <w:sdtPr>
                <w:id w:val="1240134012"/>
                <w:placeholder>
                  <w:docPart w:val="094506BAB2B2434BA5C6F17046584BFB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Dic 20XX – Jul 20XX</w:t>
                </w:r>
              </w:sdtContent>
            </w:sdt>
          </w:p>
        </w:tc>
        <w:tc>
          <w:tcPr>
            <w:tcW w:w="535" w:type="dxa"/>
            <w:vMerge/>
          </w:tcPr>
          <w:p w14:paraId="23511D45" w14:textId="77777777" w:rsidR="000D10EE" w:rsidRPr="003265AD" w:rsidRDefault="000D10EE" w:rsidP="00AE1E3D"/>
        </w:tc>
        <w:tc>
          <w:tcPr>
            <w:tcW w:w="2695" w:type="dxa"/>
            <w:vMerge/>
          </w:tcPr>
          <w:p w14:paraId="79DCB1BC" w14:textId="77777777" w:rsidR="000D10EE" w:rsidRPr="003265AD" w:rsidRDefault="000D10EE" w:rsidP="00AE1E3D"/>
        </w:tc>
      </w:tr>
      <w:tr w:rsidR="000D10EE" w:rsidRPr="003265AD" w14:paraId="3AAC4430" w14:textId="77777777" w:rsidTr="000D10EE">
        <w:trPr>
          <w:trHeight w:val="522"/>
        </w:trPr>
        <w:tc>
          <w:tcPr>
            <w:tcW w:w="6120" w:type="dxa"/>
            <w:gridSpan w:val="2"/>
            <w:vMerge w:val="restart"/>
          </w:tcPr>
          <w:p w14:paraId="417FB606" w14:textId="77777777" w:rsidR="000D10EE" w:rsidRPr="003265AD" w:rsidRDefault="00000000" w:rsidP="00835E50">
            <w:pPr>
              <w:rPr>
                <w:rFonts w:ascii="Daytona Light" w:hAnsi="Daytona Light"/>
                <w:szCs w:val="22"/>
              </w:rPr>
            </w:pPr>
            <w:sdt>
              <w:sdtPr>
                <w:rPr>
                  <w:rFonts w:ascii="Daytona Light" w:hAnsi="Daytona Light"/>
                  <w:szCs w:val="22"/>
                </w:rPr>
                <w:id w:val="1334639238"/>
                <w:placeholder>
                  <w:docPart w:val="10D739D2379D4E71B7673A2AB526F17D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Proporcioné atención a tiempo completo para dos niños, de 3 y 6 años. Planeé e implementé actividades educativas y creativas. Preparé antojos y comidas saludables.</w:t>
                </w:r>
              </w:sdtContent>
            </w:sdt>
          </w:p>
        </w:tc>
        <w:tc>
          <w:tcPr>
            <w:tcW w:w="535" w:type="dxa"/>
            <w:vMerge/>
          </w:tcPr>
          <w:p w14:paraId="5B76D6E6" w14:textId="77777777" w:rsidR="000D10EE" w:rsidRPr="003265AD" w:rsidRDefault="000D10EE" w:rsidP="00AE1E3D"/>
        </w:tc>
        <w:tc>
          <w:tcPr>
            <w:tcW w:w="2695" w:type="dxa"/>
          </w:tcPr>
          <w:p w14:paraId="791F23C5" w14:textId="77777777" w:rsidR="000D10EE" w:rsidRPr="003265AD" w:rsidRDefault="00000000" w:rsidP="00737268">
            <w:pPr>
              <w:pStyle w:val="Ttulo2"/>
            </w:pPr>
            <w:sdt>
              <w:sdtPr>
                <w:id w:val="118583010"/>
                <w:placeholder>
                  <w:docPart w:val="18A8660B7F294F788101953161F22289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Comunicación</w:t>
                </w:r>
              </w:sdtContent>
            </w:sdt>
          </w:p>
        </w:tc>
      </w:tr>
      <w:tr w:rsidR="000D10EE" w:rsidRPr="003265AD" w14:paraId="5D56D835" w14:textId="77777777" w:rsidTr="000D10EE">
        <w:trPr>
          <w:trHeight w:val="666"/>
        </w:trPr>
        <w:tc>
          <w:tcPr>
            <w:tcW w:w="6120" w:type="dxa"/>
            <w:gridSpan w:val="2"/>
            <w:vMerge/>
          </w:tcPr>
          <w:p w14:paraId="7DC0B695" w14:textId="77777777" w:rsidR="000D10EE" w:rsidRPr="003265AD" w:rsidRDefault="000D10EE" w:rsidP="00AE1E3D">
            <w:pPr>
              <w:rPr>
                <w:rFonts w:ascii="Gill Sans Nova Light" w:hAnsi="Gill Sans Nova Light"/>
              </w:rPr>
            </w:pPr>
          </w:p>
        </w:tc>
        <w:tc>
          <w:tcPr>
            <w:tcW w:w="535" w:type="dxa"/>
            <w:vMerge/>
          </w:tcPr>
          <w:p w14:paraId="65296777" w14:textId="77777777" w:rsidR="000D10EE" w:rsidRPr="003265AD" w:rsidRDefault="000D10EE" w:rsidP="00AE1E3D"/>
        </w:tc>
        <w:tc>
          <w:tcPr>
            <w:tcW w:w="2695" w:type="dxa"/>
            <w:vMerge w:val="restart"/>
          </w:tcPr>
          <w:p w14:paraId="00732B75" w14:textId="77777777" w:rsidR="000D10EE" w:rsidRPr="003265AD" w:rsidRDefault="00000000" w:rsidP="00737268">
            <w:pPr>
              <w:rPr>
                <w:rFonts w:ascii="Daytona Light" w:hAnsi="Daytona Light"/>
                <w:szCs w:val="22"/>
              </w:rPr>
            </w:pPr>
            <w:sdt>
              <w:sdtPr>
                <w:id w:val="1719705414"/>
                <w:placeholder>
                  <w:docPart w:val="21C8F8735B1648EA9756843203DCCB50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Me comuniqué de forma eficaz con los padres y tutores para proporcionar actualizaciones sobre las actividades y comportamientos de los niños.</w:t>
                </w:r>
              </w:sdtContent>
            </w:sdt>
          </w:p>
        </w:tc>
      </w:tr>
      <w:tr w:rsidR="0063746B" w:rsidRPr="003265AD" w14:paraId="230346DD" w14:textId="77777777" w:rsidTr="0063746B">
        <w:trPr>
          <w:trHeight w:val="540"/>
        </w:trPr>
        <w:tc>
          <w:tcPr>
            <w:tcW w:w="3420" w:type="dxa"/>
          </w:tcPr>
          <w:p w14:paraId="67B145A4" w14:textId="77777777" w:rsidR="000D10EE" w:rsidRPr="003265AD" w:rsidRDefault="00000000" w:rsidP="0063746B">
            <w:sdt>
              <w:sdtPr>
                <w:id w:val="8655983"/>
                <w:placeholder>
                  <w:docPart w:val="135B2EDF6F88474198C2D220FFE76DEB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Nana, familia Rojas</w:t>
                </w:r>
              </w:sdtContent>
            </w:sdt>
          </w:p>
        </w:tc>
        <w:tc>
          <w:tcPr>
            <w:tcW w:w="2700" w:type="dxa"/>
          </w:tcPr>
          <w:p w14:paraId="16C98876" w14:textId="77777777" w:rsidR="000D10EE" w:rsidRPr="003265AD" w:rsidRDefault="00000000" w:rsidP="0063746B">
            <w:pPr>
              <w:jc w:val="right"/>
            </w:pPr>
            <w:sdt>
              <w:sdtPr>
                <w:id w:val="-1157147623"/>
                <w:placeholder>
                  <w:docPart w:val="187DDCED01E64BCA92CC91CC62851ACE"/>
                </w:placeholder>
                <w:temporary/>
                <w:showingPlcHdr/>
                <w15:appearance w15:val="hidden"/>
              </w:sdtPr>
              <w:sdtContent>
                <w:r w:rsidR="0063746B" w:rsidRPr="003265AD">
                  <w:rPr>
                    <w:lang w:bidi="es-ES"/>
                  </w:rPr>
                  <w:t>Dic 20XX – Jul 20XX</w:t>
                </w:r>
              </w:sdtContent>
            </w:sdt>
          </w:p>
        </w:tc>
        <w:tc>
          <w:tcPr>
            <w:tcW w:w="535" w:type="dxa"/>
            <w:vMerge/>
          </w:tcPr>
          <w:p w14:paraId="4C84CF36" w14:textId="77777777" w:rsidR="000D10EE" w:rsidRPr="003265AD" w:rsidRDefault="000D10EE" w:rsidP="00AE1E3D"/>
        </w:tc>
        <w:tc>
          <w:tcPr>
            <w:tcW w:w="2695" w:type="dxa"/>
            <w:vMerge/>
          </w:tcPr>
          <w:p w14:paraId="1E0E3B3D" w14:textId="77777777" w:rsidR="000D10EE" w:rsidRPr="003265AD" w:rsidRDefault="000D10EE" w:rsidP="00AE1E3D"/>
        </w:tc>
      </w:tr>
      <w:tr w:rsidR="000D10EE" w:rsidRPr="003265AD" w14:paraId="092F14F5" w14:textId="77777777" w:rsidTr="000D10EE">
        <w:trPr>
          <w:trHeight w:val="990"/>
        </w:trPr>
        <w:tc>
          <w:tcPr>
            <w:tcW w:w="6120" w:type="dxa"/>
            <w:gridSpan w:val="2"/>
          </w:tcPr>
          <w:p w14:paraId="4FC24C80" w14:textId="77777777" w:rsidR="000D10EE" w:rsidRPr="003265AD" w:rsidRDefault="00000000" w:rsidP="00835E50">
            <w:sdt>
              <w:sdtPr>
                <w:id w:val="536939008"/>
                <w:placeholder>
                  <w:docPart w:val="C81AF91591F04350AAB95248BCE6616E"/>
                </w:placeholder>
                <w:temporary/>
                <w:showingPlcHdr/>
                <w15:appearance w15:val="hidden"/>
              </w:sdtPr>
              <w:sdtContent>
                <w:r w:rsidR="001745C2" w:rsidRPr="003265AD">
                  <w:rPr>
                    <w:lang w:bidi="es-ES"/>
                  </w:rPr>
                  <w:t>Planeé e implementé actividades educativas y creativas. Preparé antojos y comidas saludables.</w:t>
                </w:r>
              </w:sdtContent>
            </w:sdt>
          </w:p>
        </w:tc>
        <w:tc>
          <w:tcPr>
            <w:tcW w:w="535" w:type="dxa"/>
            <w:vMerge/>
          </w:tcPr>
          <w:p w14:paraId="6BFD9786" w14:textId="77777777" w:rsidR="000D10EE" w:rsidRPr="003265AD" w:rsidRDefault="000D10EE" w:rsidP="00AE1E3D"/>
        </w:tc>
        <w:tc>
          <w:tcPr>
            <w:tcW w:w="2695" w:type="dxa"/>
            <w:vMerge/>
          </w:tcPr>
          <w:p w14:paraId="7AAAE564" w14:textId="77777777" w:rsidR="000D10EE" w:rsidRPr="003265AD" w:rsidRDefault="000D10EE" w:rsidP="00AE1E3D"/>
        </w:tc>
      </w:tr>
      <w:tr w:rsidR="0063746B" w:rsidRPr="003265AD" w14:paraId="1E10EDE7" w14:textId="77777777" w:rsidTr="0063746B">
        <w:trPr>
          <w:trHeight w:val="522"/>
        </w:trPr>
        <w:tc>
          <w:tcPr>
            <w:tcW w:w="3420" w:type="dxa"/>
          </w:tcPr>
          <w:p w14:paraId="6E43B692" w14:textId="77777777" w:rsidR="000D10EE" w:rsidRPr="003265AD" w:rsidRDefault="00000000" w:rsidP="00737268">
            <w:sdt>
              <w:sdtPr>
                <w:id w:val="-1054534004"/>
                <w:placeholder>
                  <w:docPart w:val="A6EE115E54B34AC8AEE234BDEA8804AB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Niñera, familia Cruzado</w:t>
                </w:r>
              </w:sdtContent>
            </w:sdt>
          </w:p>
        </w:tc>
        <w:tc>
          <w:tcPr>
            <w:tcW w:w="2700" w:type="dxa"/>
          </w:tcPr>
          <w:p w14:paraId="36BFE864" w14:textId="77777777" w:rsidR="000D10EE" w:rsidRPr="003265AD" w:rsidRDefault="00000000" w:rsidP="00737268">
            <w:pPr>
              <w:jc w:val="right"/>
            </w:pPr>
            <w:sdt>
              <w:sdtPr>
                <w:id w:val="2015569245"/>
                <w:placeholder>
                  <w:docPart w:val="57BCD88BDC0A44C994374BF835935752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Ago 20XX – Dic 20XX</w:t>
                </w:r>
              </w:sdtContent>
            </w:sdt>
          </w:p>
        </w:tc>
        <w:tc>
          <w:tcPr>
            <w:tcW w:w="535" w:type="dxa"/>
            <w:vMerge/>
          </w:tcPr>
          <w:p w14:paraId="7B4306C9" w14:textId="77777777" w:rsidR="000D10EE" w:rsidRPr="003265AD" w:rsidRDefault="000D10EE" w:rsidP="00AE1E3D"/>
        </w:tc>
        <w:tc>
          <w:tcPr>
            <w:tcW w:w="2695" w:type="dxa"/>
          </w:tcPr>
          <w:p w14:paraId="556851A4" w14:textId="77777777" w:rsidR="000D10EE" w:rsidRPr="003265AD" w:rsidRDefault="00000000" w:rsidP="00737268">
            <w:pPr>
              <w:pStyle w:val="Ttulo2"/>
            </w:pPr>
            <w:sdt>
              <w:sdtPr>
                <w:id w:val="1085720987"/>
                <w:placeholder>
                  <w:docPart w:val="F7FA94612816463BA44C0FB8DBC54387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Liderazgo</w:t>
                </w:r>
              </w:sdtContent>
            </w:sdt>
          </w:p>
        </w:tc>
      </w:tr>
      <w:tr w:rsidR="000D10EE" w:rsidRPr="003265AD" w14:paraId="3AF2B1D0" w14:textId="77777777" w:rsidTr="000D10EE">
        <w:trPr>
          <w:trHeight w:val="945"/>
        </w:trPr>
        <w:tc>
          <w:tcPr>
            <w:tcW w:w="6120" w:type="dxa"/>
            <w:gridSpan w:val="2"/>
          </w:tcPr>
          <w:p w14:paraId="0A836AEC" w14:textId="77777777" w:rsidR="000D10EE" w:rsidRPr="003265AD" w:rsidRDefault="00000000" w:rsidP="00835E50">
            <w:sdt>
              <w:sdtPr>
                <w:id w:val="-1233621769"/>
                <w:placeholder>
                  <w:docPart w:val="E9330AA9589A4228B5542D469E557D1D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Cuidado de tres niños, de 5, 8 y 10 años, durante los meses de verano. Organización de actividades de interior y exterior, y manualidades.</w:t>
                </w:r>
              </w:sdtContent>
            </w:sdt>
          </w:p>
          <w:p w14:paraId="6EA99575" w14:textId="77777777" w:rsidR="000D10EE" w:rsidRPr="003265AD" w:rsidRDefault="000D10EE" w:rsidP="00835E50"/>
        </w:tc>
        <w:tc>
          <w:tcPr>
            <w:tcW w:w="535" w:type="dxa"/>
            <w:vMerge/>
          </w:tcPr>
          <w:p w14:paraId="7AD78C68" w14:textId="77777777" w:rsidR="000D10EE" w:rsidRPr="003265AD" w:rsidRDefault="000D10EE" w:rsidP="00AE1E3D"/>
        </w:tc>
        <w:tc>
          <w:tcPr>
            <w:tcW w:w="2695" w:type="dxa"/>
            <w:vMerge w:val="restart"/>
          </w:tcPr>
          <w:p w14:paraId="3A3268FE" w14:textId="77777777" w:rsidR="000D10EE" w:rsidRPr="003265AD" w:rsidRDefault="00000000" w:rsidP="00737268">
            <w:pPr>
              <w:rPr>
                <w:rFonts w:ascii="Daytona Light" w:hAnsi="Daytona Light"/>
                <w:szCs w:val="22"/>
              </w:rPr>
            </w:pPr>
            <w:sdt>
              <w:sdtPr>
                <w:id w:val="-1503041315"/>
                <w:placeholder>
                  <w:docPart w:val="BE706E3247674310828D74FFBF96FB2D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Responsable del comité de recaudación de fondos de una organización benéfica local para niños, con la que organicé con éxito diversos eventos y recaudé más de $USD 5000.</w:t>
                </w:r>
              </w:sdtContent>
            </w:sdt>
          </w:p>
        </w:tc>
      </w:tr>
      <w:tr w:rsidR="0063746B" w:rsidRPr="003265AD" w14:paraId="75F51A39" w14:textId="77777777" w:rsidTr="00835E50">
        <w:trPr>
          <w:trHeight w:val="585"/>
        </w:trPr>
        <w:tc>
          <w:tcPr>
            <w:tcW w:w="3420" w:type="dxa"/>
          </w:tcPr>
          <w:p w14:paraId="0B9C54BA" w14:textId="77777777" w:rsidR="000D10EE" w:rsidRPr="003265AD" w:rsidRDefault="00000000" w:rsidP="00835E50">
            <w:sdt>
              <w:sdtPr>
                <w:id w:val="-2021382586"/>
                <w:placeholder>
                  <w:docPart w:val="41DA652DEF3149FCA79EC38497153C7E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Niñera, familia Chávez</w:t>
                </w:r>
              </w:sdtContent>
            </w:sdt>
          </w:p>
        </w:tc>
        <w:tc>
          <w:tcPr>
            <w:tcW w:w="2700" w:type="dxa"/>
          </w:tcPr>
          <w:p w14:paraId="076B2716" w14:textId="77777777" w:rsidR="000D10EE" w:rsidRPr="003265AD" w:rsidRDefault="00000000" w:rsidP="00835E50">
            <w:pPr>
              <w:jc w:val="right"/>
            </w:pPr>
            <w:sdt>
              <w:sdtPr>
                <w:id w:val="1184791729"/>
                <w:placeholder>
                  <w:docPart w:val="903816D1C8FC4CB2B37C5DEAD70DC230"/>
                </w:placeholder>
                <w:temporary/>
                <w:showingPlcHdr/>
                <w15:appearance w15:val="hidden"/>
              </w:sdtPr>
              <w:sdtContent>
                <w:r w:rsidR="00737268" w:rsidRPr="003265AD">
                  <w:rPr>
                    <w:lang w:bidi="es-ES"/>
                  </w:rPr>
                  <w:t>Ago 20XX – Dic 20XX</w:t>
                </w:r>
              </w:sdtContent>
            </w:sdt>
          </w:p>
        </w:tc>
        <w:tc>
          <w:tcPr>
            <w:tcW w:w="535" w:type="dxa"/>
            <w:vMerge/>
          </w:tcPr>
          <w:p w14:paraId="34C71D5B" w14:textId="77777777" w:rsidR="000D10EE" w:rsidRPr="003265AD" w:rsidRDefault="000D10EE" w:rsidP="00AE1E3D"/>
        </w:tc>
        <w:tc>
          <w:tcPr>
            <w:tcW w:w="2695" w:type="dxa"/>
            <w:vMerge/>
          </w:tcPr>
          <w:p w14:paraId="55BE05E6" w14:textId="77777777" w:rsidR="000D10EE" w:rsidRPr="003265AD" w:rsidRDefault="000D10EE" w:rsidP="00AE1E3D"/>
        </w:tc>
      </w:tr>
      <w:tr w:rsidR="000D10EE" w:rsidRPr="003265AD" w14:paraId="2136BCD4" w14:textId="77777777" w:rsidTr="000D10EE">
        <w:trPr>
          <w:trHeight w:val="486"/>
        </w:trPr>
        <w:tc>
          <w:tcPr>
            <w:tcW w:w="6120" w:type="dxa"/>
            <w:gridSpan w:val="2"/>
          </w:tcPr>
          <w:p w14:paraId="56FBFC75" w14:textId="77777777" w:rsidR="000D10EE" w:rsidRPr="003265AD" w:rsidRDefault="00000000" w:rsidP="00835E50">
            <w:sdt>
              <w:sdtPr>
                <w:id w:val="-898589016"/>
                <w:placeholder>
                  <w:docPart w:val="6E9BAFCE5F8F412087F9E3A45BFBA76E"/>
                </w:placeholder>
                <w:temporary/>
                <w:showingPlcHdr/>
                <w15:appearance w15:val="hidden"/>
              </w:sdtPr>
              <w:sdtContent>
                <w:r w:rsidR="001745C2" w:rsidRPr="003265AD">
                  <w:rPr>
                    <w:lang w:bidi="es-ES"/>
                  </w:rPr>
                  <w:t>Organización de actividades de interior y exterior, y manualidades. Planeé e implementé actividades educativas y creativas.</w:t>
                </w:r>
              </w:sdtContent>
            </w:sdt>
          </w:p>
        </w:tc>
        <w:tc>
          <w:tcPr>
            <w:tcW w:w="535" w:type="dxa"/>
            <w:vMerge/>
          </w:tcPr>
          <w:p w14:paraId="1C11092B" w14:textId="77777777" w:rsidR="000D10EE" w:rsidRPr="003265AD" w:rsidRDefault="000D10EE" w:rsidP="00AE1E3D"/>
        </w:tc>
        <w:tc>
          <w:tcPr>
            <w:tcW w:w="2695" w:type="dxa"/>
            <w:vMerge/>
          </w:tcPr>
          <w:p w14:paraId="54998957" w14:textId="77777777" w:rsidR="000D10EE" w:rsidRPr="003265AD" w:rsidRDefault="000D10EE" w:rsidP="00AE1E3D"/>
        </w:tc>
      </w:tr>
    </w:tbl>
    <w:p w14:paraId="4BF6CBE9" w14:textId="77777777" w:rsidR="000D10EE" w:rsidRPr="003265AD" w:rsidRDefault="000D10EE" w:rsidP="00F52688"/>
    <w:sectPr w:rsidR="000D10EE" w:rsidRPr="003265AD" w:rsidSect="00FE2A52">
      <w:pgSz w:w="11906" w:h="16838" w:code="9"/>
      <w:pgMar w:top="99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F7FD2" w14:textId="77777777" w:rsidR="00513B6E" w:rsidRDefault="00513B6E" w:rsidP="00F52688">
      <w:r>
        <w:separator/>
      </w:r>
    </w:p>
  </w:endnote>
  <w:endnote w:type="continuationSeparator" w:id="0">
    <w:p w14:paraId="072D0ACD" w14:textId="77777777" w:rsidR="00513B6E" w:rsidRDefault="00513B6E" w:rsidP="00F5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ytona Light">
    <w:altName w:val="Calibri"/>
    <w:charset w:val="00"/>
    <w:family w:val="swiss"/>
    <w:pitch w:val="variable"/>
    <w:sig w:usb0="8000002F" w:usb1="0000000A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Nova Light">
    <w:altName w:val="Calibri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CFD0" w14:textId="77777777" w:rsidR="00513B6E" w:rsidRDefault="00513B6E" w:rsidP="00F52688">
      <w:r>
        <w:separator/>
      </w:r>
    </w:p>
  </w:footnote>
  <w:footnote w:type="continuationSeparator" w:id="0">
    <w:p w14:paraId="3AC621E2" w14:textId="77777777" w:rsidR="00513B6E" w:rsidRDefault="00513B6E" w:rsidP="00F52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44B2"/>
    <w:multiLevelType w:val="hybridMultilevel"/>
    <w:tmpl w:val="70889226"/>
    <w:lvl w:ilvl="0" w:tplc="30603CA0">
      <w:start w:val="1"/>
      <w:numFmt w:val="bullet"/>
      <w:pStyle w:val="Prrafodelista"/>
      <w:lvlText w:val=""/>
      <w:lvlJc w:val="left"/>
      <w:pPr>
        <w:ind w:left="43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60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3C"/>
    <w:rsid w:val="000B4608"/>
    <w:rsid w:val="000C0E16"/>
    <w:rsid w:val="000D10EE"/>
    <w:rsid w:val="000D3B0A"/>
    <w:rsid w:val="00144FFA"/>
    <w:rsid w:val="001745C2"/>
    <w:rsid w:val="00251E54"/>
    <w:rsid w:val="00255567"/>
    <w:rsid w:val="00283907"/>
    <w:rsid w:val="002D0FF4"/>
    <w:rsid w:val="002F36F0"/>
    <w:rsid w:val="002F68A5"/>
    <w:rsid w:val="002F7918"/>
    <w:rsid w:val="003265AD"/>
    <w:rsid w:val="00327F0C"/>
    <w:rsid w:val="00513B6E"/>
    <w:rsid w:val="00594A59"/>
    <w:rsid w:val="00611F01"/>
    <w:rsid w:val="0063746B"/>
    <w:rsid w:val="00643BB0"/>
    <w:rsid w:val="006C5BE3"/>
    <w:rsid w:val="006D34F2"/>
    <w:rsid w:val="006F4EAC"/>
    <w:rsid w:val="0072120C"/>
    <w:rsid w:val="00737268"/>
    <w:rsid w:val="00802B08"/>
    <w:rsid w:val="00833453"/>
    <w:rsid w:val="00835E50"/>
    <w:rsid w:val="008706AF"/>
    <w:rsid w:val="00894FAE"/>
    <w:rsid w:val="00972E5A"/>
    <w:rsid w:val="00A17E15"/>
    <w:rsid w:val="00A47326"/>
    <w:rsid w:val="00A51153"/>
    <w:rsid w:val="00A6070A"/>
    <w:rsid w:val="00B7631D"/>
    <w:rsid w:val="00C43F0C"/>
    <w:rsid w:val="00DC6EC5"/>
    <w:rsid w:val="00DF1946"/>
    <w:rsid w:val="00E45D5A"/>
    <w:rsid w:val="00E62FBC"/>
    <w:rsid w:val="00E75E3C"/>
    <w:rsid w:val="00F3393F"/>
    <w:rsid w:val="00F52688"/>
    <w:rsid w:val="00F65859"/>
    <w:rsid w:val="00F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C4C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7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268"/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7631D"/>
    <w:pPr>
      <w:keepNext/>
      <w:keepLines/>
      <w:outlineLvl w:val="0"/>
    </w:pPr>
    <w:rPr>
      <w:rFonts w:eastAsiaTheme="majorEastAsia" w:cstheme="majorBidi"/>
      <w:b/>
      <w:color w:val="3C3557" w:themeColor="accent3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C0E16"/>
    <w:pPr>
      <w:keepNext/>
      <w:keepLines/>
      <w:outlineLvl w:val="1"/>
    </w:pPr>
    <w:rPr>
      <w:rFonts w:ascii="Daytona" w:eastAsiaTheme="majorEastAsia" w:hAnsi="Daytona" w:cstheme="majorBidi"/>
      <w:b/>
      <w:color w:val="3C3557" w:themeColor="accent3" w:themeShade="8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737268"/>
    <w:pPr>
      <w:keepNext/>
      <w:keepLines/>
      <w:spacing w:before="80" w:after="80"/>
      <w:outlineLvl w:val="2"/>
    </w:pPr>
    <w:rPr>
      <w:rFonts w:eastAsiaTheme="majorEastAsia" w:cstheme="majorBidi"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rsid w:val="00B7631D"/>
    <w:pPr>
      <w:keepNext/>
      <w:keepLines/>
      <w:spacing w:before="80" w:after="80"/>
      <w:outlineLvl w:val="3"/>
    </w:pPr>
    <w:rPr>
      <w:rFonts w:eastAsiaTheme="majorEastAsia" w:cstheme="majorBidi"/>
      <w:iCs/>
      <w:color w:val="000000" w:themeColor="text1"/>
    </w:rPr>
  </w:style>
  <w:style w:type="paragraph" w:styleId="Ttulo5">
    <w:name w:val="heading 5"/>
    <w:aliases w:val="Heading 5 - Dates"/>
    <w:basedOn w:val="Normal"/>
    <w:next w:val="Normal"/>
    <w:link w:val="Ttulo5Car"/>
    <w:uiPriority w:val="9"/>
    <w:semiHidden/>
    <w:rsid w:val="000C0E16"/>
    <w:pPr>
      <w:keepNext/>
      <w:keepLines/>
      <w:spacing w:before="60"/>
      <w:jc w:val="right"/>
      <w:outlineLvl w:val="4"/>
    </w:pPr>
    <w:rPr>
      <w:rFonts w:ascii="Daytona" w:eastAsiaTheme="majorEastAsia" w:hAnsi="Daytona" w:cstheme="majorBidi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7268"/>
    <w:rPr>
      <w:rFonts w:eastAsiaTheme="majorEastAsia" w:cstheme="majorBidi"/>
      <w:color w:val="000000" w:themeColor="text1"/>
      <w:sz w:val="22"/>
    </w:rPr>
  </w:style>
  <w:style w:type="table" w:styleId="Tablaconcuadrcula">
    <w:name w:val="Table Grid"/>
    <w:basedOn w:val="Tablanormal"/>
    <w:uiPriority w:val="39"/>
    <w:rsid w:val="00894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5E50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semiHidden/>
    <w:rsid w:val="00F5268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37268"/>
    <w:rPr>
      <w:sz w:val="22"/>
    </w:rPr>
  </w:style>
  <w:style w:type="paragraph" w:styleId="Piedepgina">
    <w:name w:val="footer"/>
    <w:basedOn w:val="Normal"/>
    <w:link w:val="PiedepginaCar"/>
    <w:uiPriority w:val="99"/>
    <w:semiHidden/>
    <w:rsid w:val="00F5268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37268"/>
    <w:rPr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7631D"/>
    <w:rPr>
      <w:rFonts w:eastAsiaTheme="majorEastAsia" w:cstheme="majorBidi"/>
      <w:b/>
      <w:color w:val="3C3557" w:themeColor="accent3" w:themeShade="80"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268"/>
    <w:rPr>
      <w:rFonts w:eastAsiaTheme="majorEastAsia" w:cstheme="majorBidi"/>
      <w:iCs/>
      <w:color w:val="000000" w:themeColor="text1"/>
      <w:sz w:val="22"/>
    </w:rPr>
  </w:style>
  <w:style w:type="character" w:customStyle="1" w:styleId="Ttulo2Car">
    <w:name w:val="Título 2 Car"/>
    <w:basedOn w:val="Fuentedeprrafopredeter"/>
    <w:link w:val="Ttulo2"/>
    <w:uiPriority w:val="9"/>
    <w:rsid w:val="00737268"/>
    <w:rPr>
      <w:rFonts w:ascii="Daytona" w:eastAsiaTheme="majorEastAsia" w:hAnsi="Daytona" w:cstheme="majorBidi"/>
      <w:b/>
      <w:color w:val="3C3557" w:themeColor="accent3" w:themeShade="80"/>
      <w:sz w:val="32"/>
      <w:szCs w:val="26"/>
    </w:rPr>
  </w:style>
  <w:style w:type="character" w:customStyle="1" w:styleId="Ttulo5Car">
    <w:name w:val="Título 5 Car"/>
    <w:aliases w:val="Heading 5 - Dates Car"/>
    <w:basedOn w:val="Fuentedeprrafopredeter"/>
    <w:link w:val="Ttulo5"/>
    <w:uiPriority w:val="9"/>
    <w:semiHidden/>
    <w:rsid w:val="00737268"/>
    <w:rPr>
      <w:rFonts w:ascii="Daytona" w:eastAsiaTheme="majorEastAsia" w:hAnsi="Daytona" w:cstheme="majorBidi"/>
      <w:color w:val="000000" w:themeColor="text1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0D10EE"/>
    <w:pPr>
      <w:spacing w:before="240"/>
    </w:pPr>
    <w:rPr>
      <w:rFonts w:asciiTheme="majorHAnsi" w:eastAsiaTheme="majorEastAsia" w:hAnsiTheme="majorHAnsi" w:cstheme="majorBidi"/>
      <w:color w:val="AB1719" w:themeColor="accent1" w:themeShade="BF"/>
      <w:spacing w:val="-10"/>
      <w:kern w:val="28"/>
      <w:sz w:val="8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0EE"/>
    <w:rPr>
      <w:rFonts w:asciiTheme="majorHAnsi" w:eastAsiaTheme="majorEastAsia" w:hAnsiTheme="majorHAnsi" w:cstheme="majorBidi"/>
      <w:color w:val="AB1719" w:themeColor="accent1" w:themeShade="BF"/>
      <w:spacing w:val="-10"/>
      <w:kern w:val="28"/>
      <w:sz w:val="8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31D"/>
    <w:pPr>
      <w:numPr>
        <w:ilvl w:val="1"/>
      </w:numPr>
      <w:spacing w:after="160"/>
    </w:pPr>
    <w:rPr>
      <w:rFonts w:eastAsiaTheme="minorEastAsia"/>
      <w:color w:val="000000" w:themeColor="text1"/>
      <w:sz w:val="28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7631D"/>
    <w:rPr>
      <w:rFonts w:eastAsiaTheme="minorEastAsia"/>
      <w:color w:val="000000" w:themeColor="text1"/>
      <w:sz w:val="28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6374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9398\AppData\Roaming\Microsoft\Templates\Curr&#237;culum%20v&#237;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AD6DDA51AF4C3280F3E62C599F7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3E9E1-6E33-4753-B5C7-7FEC832E03FD}"/>
      </w:docPartPr>
      <w:docPartBody>
        <w:p w:rsidR="00000000" w:rsidRDefault="00000000">
          <w:pPr>
            <w:pStyle w:val="4DAD6DDA51AF4C3280F3E62C599F7A74"/>
          </w:pPr>
          <w:r w:rsidRPr="00643BB0">
            <w:rPr>
              <w:lang w:bidi="es-ES"/>
            </w:rPr>
            <w:t>Cuidadora infantil</w:t>
          </w:r>
        </w:p>
      </w:docPartBody>
    </w:docPart>
    <w:docPart>
      <w:docPartPr>
        <w:name w:val="2F214E33B35A4FF7A5B6D65B41B68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83016-BFD1-4704-BE59-05DE24163D3C}"/>
      </w:docPartPr>
      <w:docPartBody>
        <w:p w:rsidR="00000000" w:rsidRDefault="00000000">
          <w:pPr>
            <w:pStyle w:val="2F214E33B35A4FF7A5B6D65B41B68803"/>
          </w:pPr>
          <w:r w:rsidRPr="0072120C">
            <w:rPr>
              <w:lang w:bidi="es-ES"/>
            </w:rPr>
            <w:t>Buscando proporcionar servicios de cuidado infantil confiables y educativos a las familias que lo necesiten.</w:t>
          </w:r>
        </w:p>
      </w:docPartBody>
    </w:docPart>
    <w:docPart>
      <w:docPartPr>
        <w:name w:val="E2B4A982872744B3AA220A7C69338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635DF-56A1-4D71-818E-00F6FC120134}"/>
      </w:docPartPr>
      <w:docPartBody>
        <w:p w:rsidR="00000000" w:rsidRDefault="00000000">
          <w:pPr>
            <w:pStyle w:val="E2B4A982872744B3AA220A7C69338328"/>
          </w:pPr>
          <w:r w:rsidRPr="00835E50">
            <w:rPr>
              <w:lang w:bidi="es-ES"/>
            </w:rPr>
            <w:t>Educación</w:t>
          </w:r>
        </w:p>
      </w:docPartBody>
    </w:docPart>
    <w:docPart>
      <w:docPartPr>
        <w:name w:val="352F960F682243439005DFF4BBCC8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1B7F5-F7A1-45A6-9F0D-C92529BDFC1E}"/>
      </w:docPartPr>
      <w:docPartBody>
        <w:p w:rsidR="00000000" w:rsidRDefault="00000000">
          <w:pPr>
            <w:pStyle w:val="352F960F682243439005DFF4BBCC82D2"/>
          </w:pPr>
          <w:r w:rsidRPr="000C0E16">
            <w:rPr>
              <w:lang w:bidi="es-ES"/>
            </w:rPr>
            <w:t>Contacto</w:t>
          </w:r>
        </w:p>
      </w:docPartBody>
    </w:docPart>
    <w:docPart>
      <w:docPartPr>
        <w:name w:val="F5C2F35B26E540B7A7C2AAA2A322E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307EC-8383-44D3-AD37-F17C289C7D8A}"/>
      </w:docPartPr>
      <w:docPartBody>
        <w:p w:rsidR="00000000" w:rsidRDefault="00000000">
          <w:pPr>
            <w:pStyle w:val="F5C2F35B26E540B7A7C2AAA2A322ECAA"/>
          </w:pPr>
          <w:r>
            <w:rPr>
              <w:lang w:bidi="es-ES"/>
            </w:rPr>
            <w:t>Instituto Politécnico de la Hacienda</w:t>
          </w:r>
        </w:p>
      </w:docPartBody>
    </w:docPart>
    <w:docPart>
      <w:docPartPr>
        <w:name w:val="4C2A80131C3445F3813EC1B32B732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84187-29B4-497E-8718-B338B8D4F5C6}"/>
      </w:docPartPr>
      <w:docPartBody>
        <w:p w:rsidR="00000000" w:rsidRDefault="00000000">
          <w:pPr>
            <w:pStyle w:val="4C2A80131C3445F3813EC1B32B7326AB"/>
          </w:pPr>
          <w:r w:rsidRPr="000C0E16">
            <w:rPr>
              <w:lang w:bidi="es-ES"/>
            </w:rPr>
            <w:t>Ago 20XX – May 20XX</w:t>
          </w:r>
        </w:p>
      </w:docPartBody>
    </w:docPart>
    <w:docPart>
      <w:docPartPr>
        <w:name w:val="1C2286DE5E8145D7B7B8FB8366171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0199C-9CBF-4D08-8050-975F22B2DC79}"/>
      </w:docPartPr>
      <w:docPartBody>
        <w:p w:rsidR="00000000" w:rsidRDefault="00000000">
          <w:pPr>
            <w:pStyle w:val="1C2286DE5E8145D7B7B8FB83661710AE"/>
          </w:pPr>
          <w:r w:rsidRPr="00C43F0C">
            <w:rPr>
              <w:lang w:bidi="es-ES"/>
            </w:rPr>
            <w:t>Teléfono</w:t>
          </w:r>
        </w:p>
      </w:docPartBody>
    </w:docPart>
    <w:docPart>
      <w:docPartPr>
        <w:name w:val="D479DBB2E6E04EE2BEB7D4F338DC4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51701-33B4-4F84-A2ED-275A7E7E8999}"/>
      </w:docPartPr>
      <w:docPartBody>
        <w:p w:rsidR="00000000" w:rsidRDefault="00000000">
          <w:pPr>
            <w:pStyle w:val="D479DBB2E6E04EE2BEB7D4F338DC480B"/>
          </w:pPr>
          <w:r w:rsidRPr="00835E50">
            <w:rPr>
              <w:lang w:val="es-ES" w:bidi="es-ES"/>
            </w:rPr>
            <w:t>202-555-0122 </w:t>
          </w:r>
        </w:p>
      </w:docPartBody>
    </w:docPart>
    <w:docPart>
      <w:docPartPr>
        <w:name w:val="746EBCF986634AB8BD4CD20634C1A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5514-F1BA-43DF-A638-F71F61392760}"/>
      </w:docPartPr>
      <w:docPartBody>
        <w:p w:rsidR="00000000" w:rsidRDefault="00000000">
          <w:pPr>
            <w:pStyle w:val="746EBCF986634AB8BD4CD20634C1A544"/>
          </w:pPr>
          <w:r w:rsidRPr="00DC6EC5">
            <w:rPr>
              <w:lang w:bidi="es-ES"/>
            </w:rPr>
            <w:t>Dirección</w:t>
          </w:r>
        </w:p>
      </w:docPartBody>
    </w:docPart>
    <w:docPart>
      <w:docPartPr>
        <w:name w:val="7ABCC85FCC8E403EBB02792CC1D2B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69794-8366-49FD-910C-3CBA029BCA34}"/>
      </w:docPartPr>
      <w:docPartBody>
        <w:p w:rsidR="00000000" w:rsidRDefault="00000000">
          <w:pPr>
            <w:pStyle w:val="7ABCC85FCC8E403EBB02792CC1D2B756"/>
          </w:pPr>
          <w:r w:rsidRPr="00E45D5A">
            <w:rPr>
              <w:lang w:bidi="es-ES"/>
            </w:rPr>
            <w:t>Avenida del Sol 123</w:t>
          </w:r>
          <w:r w:rsidRPr="00E45D5A">
            <w:rPr>
              <w:lang w:bidi="es-ES"/>
            </w:rPr>
            <w:br/>
            <w:t>Tacna 21098</w:t>
          </w:r>
        </w:p>
      </w:docPartBody>
    </w:docPart>
    <w:docPart>
      <w:docPartPr>
        <w:name w:val="3618957D68474C2886AFDE771C4FC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82AB7-FD29-4C3D-A4DD-B473F22DD8C1}"/>
      </w:docPartPr>
      <w:docPartBody>
        <w:p w:rsidR="00000000" w:rsidRDefault="00000000">
          <w:pPr>
            <w:pStyle w:val="3618957D68474C2886AFDE771C4FCEF9"/>
          </w:pPr>
          <w:r w:rsidRPr="00C43F0C">
            <w:rPr>
              <w:lang w:bidi="es-ES"/>
            </w:rPr>
            <w:t>Correo electrónico</w:t>
          </w:r>
        </w:p>
      </w:docPartBody>
    </w:docPart>
    <w:docPart>
      <w:docPartPr>
        <w:name w:val="E520467BFAC84DC888F1CFAEE6FC4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0E274-CE26-4D57-B993-90C5FEB94B91}"/>
      </w:docPartPr>
      <w:docPartBody>
        <w:p w:rsidR="00000000" w:rsidRDefault="00000000">
          <w:pPr>
            <w:pStyle w:val="E520467BFAC84DC888F1CFAEE6FC4C3B"/>
          </w:pPr>
          <w:r w:rsidRPr="00835E50">
            <w:rPr>
              <w:lang w:val="es-ES" w:bidi="es-ES"/>
            </w:rPr>
            <w:t>sydney@example.com</w:t>
          </w:r>
        </w:p>
      </w:docPartBody>
    </w:docPart>
    <w:docPart>
      <w:docPartPr>
        <w:name w:val="310AE69DBA664AEF8B9399A9DC195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769BE-093F-4818-AD4A-9E6F147EB702}"/>
      </w:docPartPr>
      <w:docPartBody>
        <w:p w:rsidR="00000000" w:rsidRDefault="00000000">
          <w:pPr>
            <w:pStyle w:val="310AE69DBA664AEF8B9399A9DC195531"/>
          </w:pPr>
          <w:r w:rsidRPr="006D34F2">
            <w:rPr>
              <w:lang w:bidi="es-ES"/>
            </w:rPr>
            <w:t>Grado Técnico en Educación Inicial, Tacna</w:t>
          </w:r>
        </w:p>
      </w:docPartBody>
    </w:docPart>
    <w:docPart>
      <w:docPartPr>
        <w:name w:val="18C203CBFB8B42588F3674C0DFBAF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F000A-4E3A-4200-9095-242894F68740}"/>
      </w:docPartPr>
      <w:docPartBody>
        <w:p w:rsidR="00000000" w:rsidRDefault="00000000">
          <w:pPr>
            <w:pStyle w:val="18C203CBFB8B42588F3674C0DFBAFAA4"/>
          </w:pPr>
          <w:r w:rsidRPr="001745C2">
            <w:rPr>
              <w:lang w:bidi="es-ES"/>
            </w:rPr>
            <w:t>Desarrollo infantil</w:t>
          </w:r>
        </w:p>
      </w:docPartBody>
    </w:docPart>
    <w:docPart>
      <w:docPartPr>
        <w:name w:val="7C1B5883EAD44D7F836A89B020FFD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5E525-0A73-4975-8AA6-D05BB4A2BCAF}"/>
      </w:docPartPr>
      <w:docPartBody>
        <w:p w:rsidR="00000000" w:rsidRDefault="00000000">
          <w:pPr>
            <w:pStyle w:val="7C1B5883EAD44D7F836A89B020FFDA6C"/>
          </w:pPr>
          <w:r w:rsidRPr="001745C2">
            <w:rPr>
              <w:lang w:bidi="es-ES"/>
            </w:rPr>
            <w:t>Manejo del aula</w:t>
          </w:r>
        </w:p>
      </w:docPartBody>
    </w:docPart>
    <w:docPart>
      <w:docPartPr>
        <w:name w:val="9E71A38FCF47475A9EBBEDD7DBA07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BABA5-D1CB-4BF1-B92C-AEED56D1B610}"/>
      </w:docPartPr>
      <w:docPartBody>
        <w:p w:rsidR="00000000" w:rsidRDefault="00000000">
          <w:pPr>
            <w:pStyle w:val="9E71A38FCF47475A9EBBEDD7DBA07DB1"/>
          </w:pPr>
          <w:r w:rsidRPr="000C0E16">
            <w:rPr>
              <w:lang w:bidi="es-ES"/>
            </w:rPr>
            <w:t>Experiencia</w:t>
          </w:r>
        </w:p>
      </w:docPartBody>
    </w:docPart>
    <w:docPart>
      <w:docPartPr>
        <w:name w:val="B5F9C236524247AAB520B7590CBCC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94DCC-2D94-4EA8-A875-7E26F906ED1E}"/>
      </w:docPartPr>
      <w:docPartBody>
        <w:p w:rsidR="00000000" w:rsidRDefault="00000000">
          <w:pPr>
            <w:pStyle w:val="B5F9C236524247AAB520B7590CBCCE4A"/>
          </w:pPr>
          <w:r w:rsidRPr="00DC6EC5">
            <w:rPr>
              <w:lang w:bidi="es-ES"/>
            </w:rPr>
            <w:t>Nana, familia Pérez</w:t>
          </w:r>
        </w:p>
      </w:docPartBody>
    </w:docPart>
    <w:docPart>
      <w:docPartPr>
        <w:name w:val="094506BAB2B2434BA5C6F17046584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A40F8-F1B0-48CC-B3D5-99757035B704}"/>
      </w:docPartPr>
      <w:docPartBody>
        <w:p w:rsidR="00000000" w:rsidRDefault="00000000">
          <w:pPr>
            <w:pStyle w:val="094506BAB2B2434BA5C6F17046584BFB"/>
          </w:pPr>
          <w:r w:rsidRPr="006D34F2">
            <w:rPr>
              <w:lang w:bidi="es-ES"/>
            </w:rPr>
            <w:t>Dic 20XX – Jul 20XX</w:t>
          </w:r>
        </w:p>
      </w:docPartBody>
    </w:docPart>
    <w:docPart>
      <w:docPartPr>
        <w:name w:val="10D739D2379D4E71B7673A2AB526F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28BB-0D2D-4BC8-AC14-5A349259B6A8}"/>
      </w:docPartPr>
      <w:docPartBody>
        <w:p w:rsidR="00000000" w:rsidRDefault="00000000">
          <w:pPr>
            <w:pStyle w:val="10D739D2379D4E71B7673A2AB526F17D"/>
          </w:pPr>
          <w:r w:rsidRPr="00835E50">
            <w:rPr>
              <w:lang w:val="es-ES" w:bidi="es-ES"/>
            </w:rPr>
            <w:t>Proporcioné atención a tiempo completo para dos niños, de 3 y 6 años. Planeé e implementé actividades educativas y creativas. Preparé antojos y comidas saludables.</w:t>
          </w:r>
        </w:p>
      </w:docPartBody>
    </w:docPart>
    <w:docPart>
      <w:docPartPr>
        <w:name w:val="18A8660B7F294F788101953161F22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5A03B-1B1F-4AC3-BB13-40A289AE171F}"/>
      </w:docPartPr>
      <w:docPartBody>
        <w:p w:rsidR="00000000" w:rsidRDefault="00000000">
          <w:pPr>
            <w:pStyle w:val="18A8660B7F294F788101953161F22289"/>
          </w:pPr>
          <w:r w:rsidRPr="000C0E16">
            <w:rPr>
              <w:lang w:bidi="es-ES"/>
            </w:rPr>
            <w:t>Comunicación</w:t>
          </w:r>
        </w:p>
      </w:docPartBody>
    </w:docPart>
    <w:docPart>
      <w:docPartPr>
        <w:name w:val="21C8F8735B1648EA9756843203DCC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AEACB-84BD-496A-8025-2CEC27225A19}"/>
      </w:docPartPr>
      <w:docPartBody>
        <w:p w:rsidR="00000000" w:rsidRDefault="00000000">
          <w:pPr>
            <w:pStyle w:val="21C8F8735B1648EA9756843203DCCB50"/>
          </w:pPr>
          <w:r w:rsidRPr="00B7631D">
            <w:rPr>
              <w:lang w:bidi="es-ES"/>
            </w:rPr>
            <w:t>Me comuniqué de forma eficaz con los padres y tutores para proporcionar actualizaciones sobre las actividades y comportamientos de los niños.</w:t>
          </w:r>
        </w:p>
      </w:docPartBody>
    </w:docPart>
    <w:docPart>
      <w:docPartPr>
        <w:name w:val="135B2EDF6F88474198C2D220FFE76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183E9-8C9D-4F3B-8A64-C1C43114DCCD}"/>
      </w:docPartPr>
      <w:docPartBody>
        <w:p w:rsidR="00000000" w:rsidRDefault="00000000">
          <w:pPr>
            <w:pStyle w:val="135B2EDF6F88474198C2D220FFE76DEB"/>
          </w:pPr>
          <w:r w:rsidRPr="00C43F0C">
            <w:rPr>
              <w:lang w:bidi="es-ES"/>
            </w:rPr>
            <w:t>Nana, familia Rojas</w:t>
          </w:r>
        </w:p>
      </w:docPartBody>
    </w:docPart>
    <w:docPart>
      <w:docPartPr>
        <w:name w:val="187DDCED01E64BCA92CC91CC6285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9B5DA-1379-4BDC-85D9-11F1A0A68238}"/>
      </w:docPartPr>
      <w:docPartBody>
        <w:p w:rsidR="00000000" w:rsidRDefault="00000000">
          <w:pPr>
            <w:pStyle w:val="187DDCED01E64BCA92CC91CC62851ACE"/>
          </w:pPr>
          <w:r w:rsidRPr="000C0E16">
            <w:rPr>
              <w:lang w:bidi="es-ES"/>
            </w:rPr>
            <w:t>Dic 20XX – Jul 20XX</w:t>
          </w:r>
        </w:p>
      </w:docPartBody>
    </w:docPart>
    <w:docPart>
      <w:docPartPr>
        <w:name w:val="C81AF91591F04350AAB95248BCE66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61EA-B5B2-40FD-A518-442009B729FD}"/>
      </w:docPartPr>
      <w:docPartBody>
        <w:p w:rsidR="00000000" w:rsidRDefault="00000000">
          <w:pPr>
            <w:pStyle w:val="C81AF91591F04350AAB95248BCE6616E"/>
          </w:pPr>
          <w:r w:rsidRPr="001745C2">
            <w:rPr>
              <w:lang w:val="es-ES" w:bidi="es-ES"/>
            </w:rPr>
            <w:t>Planeé e implementé actividades educativas y creativas. Preparé antojos y comidas saludables.</w:t>
          </w:r>
        </w:p>
      </w:docPartBody>
    </w:docPart>
    <w:docPart>
      <w:docPartPr>
        <w:name w:val="A6EE115E54B34AC8AEE234BDEA880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C474-4E30-4E7A-8797-1EE3302347D6}"/>
      </w:docPartPr>
      <w:docPartBody>
        <w:p w:rsidR="00000000" w:rsidRDefault="00000000">
          <w:pPr>
            <w:pStyle w:val="A6EE115E54B34AC8AEE234BDEA8804AB"/>
          </w:pPr>
          <w:r w:rsidRPr="00C43F0C">
            <w:rPr>
              <w:lang w:bidi="es-ES"/>
            </w:rPr>
            <w:t>Niñera, familia Cruzado</w:t>
          </w:r>
        </w:p>
      </w:docPartBody>
    </w:docPart>
    <w:docPart>
      <w:docPartPr>
        <w:name w:val="57BCD88BDC0A44C994374BF835935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FC2BC-DB1F-4201-A26A-1DE515333F64}"/>
      </w:docPartPr>
      <w:docPartBody>
        <w:p w:rsidR="00000000" w:rsidRDefault="00000000">
          <w:pPr>
            <w:pStyle w:val="57BCD88BDC0A44C994374BF835935752"/>
          </w:pPr>
          <w:r w:rsidRPr="006D34F2">
            <w:rPr>
              <w:lang w:bidi="es-ES"/>
            </w:rPr>
            <w:t>Ago 20XX – Dic 20XX</w:t>
          </w:r>
        </w:p>
      </w:docPartBody>
    </w:docPart>
    <w:docPart>
      <w:docPartPr>
        <w:name w:val="F7FA94612816463BA44C0FB8DBC54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03520-3C97-4467-B593-4D6D35A49278}"/>
      </w:docPartPr>
      <w:docPartBody>
        <w:p w:rsidR="00000000" w:rsidRDefault="00000000">
          <w:pPr>
            <w:pStyle w:val="F7FA94612816463BA44C0FB8DBC54387"/>
          </w:pPr>
          <w:r w:rsidRPr="000C0E16">
            <w:rPr>
              <w:lang w:bidi="es-ES"/>
            </w:rPr>
            <w:t>Liderazgo</w:t>
          </w:r>
        </w:p>
      </w:docPartBody>
    </w:docPart>
    <w:docPart>
      <w:docPartPr>
        <w:name w:val="E9330AA9589A4228B5542D469E557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53BA6-72D8-49AB-A4A1-BB8407E0A99C}"/>
      </w:docPartPr>
      <w:docPartBody>
        <w:p w:rsidR="00000000" w:rsidRDefault="00000000">
          <w:pPr>
            <w:pStyle w:val="E9330AA9589A4228B5542D469E557D1D"/>
          </w:pPr>
          <w:r w:rsidRPr="00835E50">
            <w:rPr>
              <w:lang w:val="es-ES" w:bidi="es-ES"/>
            </w:rPr>
            <w:t>Cuidado de tres niños, de 5, 8 y 10 años, durante los meses de verano. Organización de actividades de interior y exterior, y manualidades.</w:t>
          </w:r>
        </w:p>
      </w:docPartBody>
    </w:docPart>
    <w:docPart>
      <w:docPartPr>
        <w:name w:val="BE706E3247674310828D74FFBF96F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2E466-AC4A-4F30-97E7-736DBF8EFA30}"/>
      </w:docPartPr>
      <w:docPartBody>
        <w:p w:rsidR="00000000" w:rsidRDefault="00000000">
          <w:pPr>
            <w:pStyle w:val="BE706E3247674310828D74FFBF96FB2D"/>
          </w:pPr>
          <w:r w:rsidRPr="00B7631D">
            <w:rPr>
              <w:lang w:bidi="es-ES"/>
            </w:rPr>
            <w:t>Responsable del comité de recaudación de fondos de una organización benéfica local para niños, con la que organicé con éxito diversos eventos y recaudé más de $USD 5000.</w:t>
          </w:r>
        </w:p>
      </w:docPartBody>
    </w:docPart>
    <w:docPart>
      <w:docPartPr>
        <w:name w:val="41DA652DEF3149FCA79EC38497153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6DD13-F3B8-426C-9C6F-74262C709BF0}"/>
      </w:docPartPr>
      <w:docPartBody>
        <w:p w:rsidR="00000000" w:rsidRDefault="00000000">
          <w:pPr>
            <w:pStyle w:val="41DA652DEF3149FCA79EC38497153C7E"/>
          </w:pPr>
          <w:r w:rsidRPr="00835E50">
            <w:rPr>
              <w:lang w:bidi="es-ES"/>
            </w:rPr>
            <w:t>Niñera, familia Chávez</w:t>
          </w:r>
        </w:p>
      </w:docPartBody>
    </w:docPart>
    <w:docPart>
      <w:docPartPr>
        <w:name w:val="903816D1C8FC4CB2B37C5DEAD70DC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09BB6-AEAD-488D-8B4A-53254509D8A7}"/>
      </w:docPartPr>
      <w:docPartBody>
        <w:p w:rsidR="00000000" w:rsidRDefault="00000000">
          <w:pPr>
            <w:pStyle w:val="903816D1C8FC4CB2B37C5DEAD70DC230"/>
          </w:pPr>
          <w:r w:rsidRPr="00835E50">
            <w:rPr>
              <w:lang w:bidi="es-ES"/>
            </w:rPr>
            <w:t>Ago 20XX – Dic 20XX</w:t>
          </w:r>
        </w:p>
      </w:docPartBody>
    </w:docPart>
    <w:docPart>
      <w:docPartPr>
        <w:name w:val="6E9BAFCE5F8F412087F9E3A45BFBA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23902-A0D2-42A4-919A-CE8A3A70595E}"/>
      </w:docPartPr>
      <w:docPartBody>
        <w:p w:rsidR="00000000" w:rsidRDefault="00000000">
          <w:pPr>
            <w:pStyle w:val="6E9BAFCE5F8F412087F9E3A45BFBA76E"/>
          </w:pPr>
          <w:r w:rsidRPr="001745C2">
            <w:rPr>
              <w:lang w:val="es-ES" w:bidi="es-ES"/>
            </w:rPr>
            <w:t>Organización de actividades de interior y exterior, y manualidades. Planeé e implementé actividades educativas y creativas.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ytona Light">
    <w:altName w:val="Calibri"/>
    <w:charset w:val="00"/>
    <w:family w:val="swiss"/>
    <w:pitch w:val="variable"/>
    <w:sig w:usb0="8000002F" w:usb1="0000000A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Nova Light">
    <w:altName w:val="Calibri"/>
    <w:charset w:val="00"/>
    <w:family w:val="swiss"/>
    <w:pitch w:val="variable"/>
    <w:sig w:usb0="80000287" w:usb1="00000002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93"/>
    <w:rsid w:val="004B2393"/>
    <w:rsid w:val="0087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DAD6DDA51AF4C3280F3E62C599F7A74">
    <w:name w:val="4DAD6DDA51AF4C3280F3E62C599F7A74"/>
  </w:style>
  <w:style w:type="paragraph" w:customStyle="1" w:styleId="F5378C99A63C495C9C774DC63294E314">
    <w:name w:val="F5378C99A63C495C9C774DC63294E314"/>
  </w:style>
  <w:style w:type="paragraph" w:customStyle="1" w:styleId="2F214E33B35A4FF7A5B6D65B41B68803">
    <w:name w:val="2F214E33B35A4FF7A5B6D65B41B68803"/>
  </w:style>
  <w:style w:type="paragraph" w:customStyle="1" w:styleId="E2B4A982872744B3AA220A7C69338328">
    <w:name w:val="E2B4A982872744B3AA220A7C69338328"/>
  </w:style>
  <w:style w:type="paragraph" w:customStyle="1" w:styleId="352F960F682243439005DFF4BBCC82D2">
    <w:name w:val="352F960F682243439005DFF4BBCC82D2"/>
  </w:style>
  <w:style w:type="paragraph" w:customStyle="1" w:styleId="F5C2F35B26E540B7A7C2AAA2A322ECAA">
    <w:name w:val="F5C2F35B26E540B7A7C2AAA2A322ECAA"/>
  </w:style>
  <w:style w:type="paragraph" w:customStyle="1" w:styleId="4C2A80131C3445F3813EC1B32B7326AB">
    <w:name w:val="4C2A80131C3445F3813EC1B32B7326AB"/>
  </w:style>
  <w:style w:type="paragraph" w:customStyle="1" w:styleId="1C2286DE5E8145D7B7B8FB83661710AE">
    <w:name w:val="1C2286DE5E8145D7B7B8FB83661710AE"/>
  </w:style>
  <w:style w:type="paragraph" w:customStyle="1" w:styleId="D479DBB2E6E04EE2BEB7D4F338DC480B">
    <w:name w:val="D479DBB2E6E04EE2BEB7D4F338DC480B"/>
  </w:style>
  <w:style w:type="paragraph" w:customStyle="1" w:styleId="746EBCF986634AB8BD4CD20634C1A544">
    <w:name w:val="746EBCF986634AB8BD4CD20634C1A544"/>
  </w:style>
  <w:style w:type="paragraph" w:customStyle="1" w:styleId="7ABCC85FCC8E403EBB02792CC1D2B756">
    <w:name w:val="7ABCC85FCC8E403EBB02792CC1D2B756"/>
  </w:style>
  <w:style w:type="paragraph" w:customStyle="1" w:styleId="3618957D68474C2886AFDE771C4FCEF9">
    <w:name w:val="3618957D68474C2886AFDE771C4FCEF9"/>
  </w:style>
  <w:style w:type="paragraph" w:customStyle="1" w:styleId="E520467BFAC84DC888F1CFAEE6FC4C3B">
    <w:name w:val="E520467BFAC84DC888F1CFAEE6FC4C3B"/>
  </w:style>
  <w:style w:type="paragraph" w:customStyle="1" w:styleId="310AE69DBA664AEF8B9399A9DC195531">
    <w:name w:val="310AE69DBA664AEF8B9399A9DC195531"/>
  </w:style>
  <w:style w:type="paragraph" w:customStyle="1" w:styleId="18C203CBFB8B42588F3674C0DFBAFAA4">
    <w:name w:val="18C203CBFB8B42588F3674C0DFBAFAA4"/>
  </w:style>
  <w:style w:type="paragraph" w:customStyle="1" w:styleId="7C1B5883EAD44D7F836A89B020FFDA6C">
    <w:name w:val="7C1B5883EAD44D7F836A89B020FFDA6C"/>
  </w:style>
  <w:style w:type="paragraph" w:customStyle="1" w:styleId="9E71A38FCF47475A9EBBEDD7DBA07DB1">
    <w:name w:val="9E71A38FCF47475A9EBBEDD7DBA07DB1"/>
  </w:style>
  <w:style w:type="paragraph" w:customStyle="1" w:styleId="B5F9C236524247AAB520B7590CBCCE4A">
    <w:name w:val="B5F9C236524247AAB520B7590CBCCE4A"/>
  </w:style>
  <w:style w:type="paragraph" w:customStyle="1" w:styleId="094506BAB2B2434BA5C6F17046584BFB">
    <w:name w:val="094506BAB2B2434BA5C6F17046584BFB"/>
  </w:style>
  <w:style w:type="paragraph" w:customStyle="1" w:styleId="10D739D2379D4E71B7673A2AB526F17D">
    <w:name w:val="10D739D2379D4E71B7673A2AB526F17D"/>
  </w:style>
  <w:style w:type="paragraph" w:customStyle="1" w:styleId="18A8660B7F294F788101953161F22289">
    <w:name w:val="18A8660B7F294F788101953161F22289"/>
  </w:style>
  <w:style w:type="paragraph" w:customStyle="1" w:styleId="21C8F8735B1648EA9756843203DCCB50">
    <w:name w:val="21C8F8735B1648EA9756843203DCCB50"/>
  </w:style>
  <w:style w:type="paragraph" w:customStyle="1" w:styleId="135B2EDF6F88474198C2D220FFE76DEB">
    <w:name w:val="135B2EDF6F88474198C2D220FFE76DEB"/>
  </w:style>
  <w:style w:type="paragraph" w:customStyle="1" w:styleId="187DDCED01E64BCA92CC91CC62851ACE">
    <w:name w:val="187DDCED01E64BCA92CC91CC62851ACE"/>
  </w:style>
  <w:style w:type="paragraph" w:customStyle="1" w:styleId="C81AF91591F04350AAB95248BCE6616E">
    <w:name w:val="C81AF91591F04350AAB95248BCE6616E"/>
  </w:style>
  <w:style w:type="paragraph" w:customStyle="1" w:styleId="A6EE115E54B34AC8AEE234BDEA8804AB">
    <w:name w:val="A6EE115E54B34AC8AEE234BDEA8804AB"/>
  </w:style>
  <w:style w:type="paragraph" w:customStyle="1" w:styleId="57BCD88BDC0A44C994374BF835935752">
    <w:name w:val="57BCD88BDC0A44C994374BF835935752"/>
  </w:style>
  <w:style w:type="paragraph" w:customStyle="1" w:styleId="F7FA94612816463BA44C0FB8DBC54387">
    <w:name w:val="F7FA94612816463BA44C0FB8DBC54387"/>
  </w:style>
  <w:style w:type="paragraph" w:customStyle="1" w:styleId="E9330AA9589A4228B5542D469E557D1D">
    <w:name w:val="E9330AA9589A4228B5542D469E557D1D"/>
  </w:style>
  <w:style w:type="paragraph" w:customStyle="1" w:styleId="BE706E3247674310828D74FFBF96FB2D">
    <w:name w:val="BE706E3247674310828D74FFBF96FB2D"/>
  </w:style>
  <w:style w:type="paragraph" w:customStyle="1" w:styleId="41DA652DEF3149FCA79EC38497153C7E">
    <w:name w:val="41DA652DEF3149FCA79EC38497153C7E"/>
  </w:style>
  <w:style w:type="paragraph" w:customStyle="1" w:styleId="903816D1C8FC4CB2B37C5DEAD70DC230">
    <w:name w:val="903816D1C8FC4CB2B37C5DEAD70DC230"/>
  </w:style>
  <w:style w:type="paragraph" w:customStyle="1" w:styleId="6E9BAFCE5F8F412087F9E3A45BFBA76E">
    <w:name w:val="6E9BAFCE5F8F412087F9E3A45BFBA7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2919464-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12427"/>
      </a:accent1>
      <a:accent2>
        <a:srgbClr val="F2D2D7"/>
      </a:accent2>
      <a:accent3>
        <a:srgbClr val="7C71A8"/>
      </a:accent3>
      <a:accent4>
        <a:srgbClr val="CECCF8"/>
      </a:accent4>
      <a:accent5>
        <a:srgbClr val="1C87D6"/>
      </a:accent5>
      <a:accent6>
        <a:srgbClr val="D5F5FF"/>
      </a:accent6>
      <a:hlink>
        <a:srgbClr val="0563C1"/>
      </a:hlink>
      <a:folHlink>
        <a:srgbClr val="954F72"/>
      </a:folHlink>
    </a:clrScheme>
    <a:fontScheme name="Custom 135">
      <a:majorFont>
        <a:latin typeface="Cooper Black"/>
        <a:ea typeface=""/>
        <a:cs typeface=""/>
      </a:majorFont>
      <a:minorFont>
        <a:latin typeface="Dayton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0DB727-F258-4FDA-8A22-37C291037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1B50CB-40FE-4C71-A70E-07998BAE7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C49880-DBAF-4C47-9E5D-CA0D64EC2AD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EE28265-E907-43BB-9A80-AA32D07997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</Template>
  <TotalTime>0</TotalTime>
  <Pages>1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2026-03-18T21:36:00Z</dcterms:created>
  <dcterms:modified xsi:type="dcterms:W3CDTF">2026-03-18T21:38:00Z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